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8ADC" w14:textId="54AC28F0" w:rsidR="0087137D" w:rsidRPr="00DE2ABD" w:rsidRDefault="00325D19" w:rsidP="00DE2ABD">
      <w:pPr>
        <w:bidi w:val="0"/>
        <w:jc w:val="center"/>
        <w:rPr>
          <w:rFonts w:ascii="Calibri Light" w:hAnsi="Calibri Light" w:cs="Calibri Light"/>
          <w:b/>
          <w:bCs/>
          <w:sz w:val="44"/>
          <w:szCs w:val="44"/>
          <w:u w:val="single"/>
          <w:lang w:bidi="ar-EG"/>
        </w:rPr>
      </w:pPr>
      <w:r w:rsidRPr="00325D19">
        <w:rPr>
          <w:rFonts w:ascii="Calibri Light" w:hAnsi="Calibri Light" w:cs="Calibri Light"/>
          <w:b/>
          <w:bCs/>
          <w:sz w:val="44"/>
          <w:szCs w:val="44"/>
          <w:u w:val="single"/>
          <w:lang w:bidi="ar-EG"/>
        </w:rPr>
        <w:t>GUARANTEE LETTER</w:t>
      </w:r>
    </w:p>
    <w:p w14:paraId="36F5054C" w14:textId="3CAF0EC2" w:rsidR="0087137D" w:rsidRPr="00325D19" w:rsidRDefault="0087137D" w:rsidP="0087137D">
      <w:pPr>
        <w:bidi w:val="0"/>
        <w:jc w:val="center"/>
        <w:rPr>
          <w:rFonts w:ascii="Calibri Light" w:hAnsi="Calibri Light" w:cs="Calibri Light"/>
          <w:b/>
          <w:bCs/>
          <w:lang w:bidi="ar-EG"/>
        </w:rPr>
      </w:pPr>
      <w:r w:rsidRPr="00325D19">
        <w:rPr>
          <w:rFonts w:ascii="Calibri Light" w:hAnsi="Calibri Light" w:cs="Calibri Light"/>
          <w:b/>
          <w:bCs/>
          <w:lang w:bidi="ar-EG"/>
        </w:rPr>
        <w:t>To: {to}</w:t>
      </w:r>
    </w:p>
    <w:p w14:paraId="70D8F33F" w14:textId="1EEECF24" w:rsidR="0087137D" w:rsidRPr="00325D19" w:rsidRDefault="0087137D" w:rsidP="0087137D">
      <w:pPr>
        <w:bidi w:val="0"/>
        <w:jc w:val="center"/>
        <w:rPr>
          <w:rFonts w:ascii="Calibri Light" w:hAnsi="Calibri Light" w:cs="Calibri Light"/>
          <w:b/>
          <w:bCs/>
          <w:lang w:bidi="ar-EG"/>
        </w:rPr>
      </w:pPr>
      <w:r w:rsidRPr="00325D19">
        <w:rPr>
          <w:rFonts w:ascii="Calibri Light" w:hAnsi="Calibri Light" w:cs="Calibri Light"/>
          <w:b/>
          <w:bCs/>
          <w:lang w:bidi="ar-EG"/>
        </w:rPr>
        <w:t>From: Egypt Top Light Travel</w:t>
      </w:r>
    </w:p>
    <w:p w14:paraId="4DF8B265" w14:textId="38AD78CD" w:rsidR="0087137D" w:rsidRDefault="00B877FD" w:rsidP="001106EB">
      <w:pPr>
        <w:bidi w:val="0"/>
        <w:jc w:val="center"/>
        <w:rPr>
          <w:rFonts w:ascii="Calibri Light" w:hAnsi="Calibri Light" w:cs="Calibri Light"/>
          <w:b/>
          <w:bCs/>
          <w:lang w:bidi="ar-EG"/>
        </w:rPr>
      </w:pPr>
      <w:r>
        <w:rPr>
          <w:rFonts w:ascii="Calibri Light" w:hAnsi="Calibri Light" w:cs="Calibri Light"/>
          <w:b/>
          <w:bCs/>
          <w:lang w:bidi="ar-EG"/>
        </w:rPr>
        <w:t>Date: {today}</w:t>
      </w:r>
    </w:p>
    <w:p w14:paraId="58E0A5EE" w14:textId="15F8AA78" w:rsidR="0087137D" w:rsidRDefault="0087137D" w:rsidP="0087137D">
      <w:pPr>
        <w:bidi w:val="0"/>
        <w:rPr>
          <w:rFonts w:ascii="Calibri Light" w:hAnsi="Calibri Light" w:cs="Calibri Light"/>
          <w:lang w:bidi="ar-EG"/>
        </w:rPr>
      </w:pPr>
    </w:p>
    <w:p w14:paraId="3D4A821D" w14:textId="781627A8" w:rsidR="00872D65" w:rsidRPr="0053336A" w:rsidRDefault="0053336A" w:rsidP="0053336A">
      <w:pPr>
        <w:bidi w:val="0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  <w:lang w:val="en-GB"/>
        </w:rPr>
        <w:t>We Egypt Top Light Travel guarantee that our agent is fully responsible for all arrangements and expenses related to the {pax} Client (as per below name list) and below mentioned Details.  Including the visa arrangement upon arrival at airport through our representative, hotel accommodation, transportations guiding and meals.</w:t>
      </w:r>
    </w:p>
    <w:p w14:paraId="6E6E6687" w14:textId="47528690" w:rsidR="00B778B9" w:rsidRDefault="00DE2ABD" w:rsidP="00DE2ABD">
      <w:pPr>
        <w:tabs>
          <w:tab w:val="right" w:pos="8640"/>
        </w:tabs>
        <w:bidi w:val="0"/>
        <w:ind w:right="1613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Arrival Date: {</w:t>
      </w:r>
      <w:proofErr w:type="spellStart"/>
      <w:r>
        <w:rPr>
          <w:rFonts w:ascii="Calibri Light" w:hAnsi="Calibri Light" w:cs="Calibri Light"/>
          <w:b/>
          <w:bCs/>
        </w:rPr>
        <w:t>arr_date</w:t>
      </w:r>
      <w:proofErr w:type="spellEnd"/>
      <w:r>
        <w:rPr>
          <w:rFonts w:ascii="Calibri Light" w:hAnsi="Calibri Light" w:cs="Calibri Light"/>
          <w:b/>
          <w:bCs/>
        </w:rPr>
        <w:t>}</w:t>
      </w:r>
      <w:r>
        <w:rPr>
          <w:rFonts w:ascii="Calibri Light" w:hAnsi="Calibri Light" w:cs="Calibri Light"/>
          <w:b/>
          <w:bCs/>
        </w:rPr>
        <w:tab/>
        <w:t>Departure Date: {</w:t>
      </w:r>
      <w:proofErr w:type="spellStart"/>
      <w:r>
        <w:rPr>
          <w:rFonts w:ascii="Calibri Light" w:hAnsi="Calibri Light" w:cs="Calibri Light"/>
          <w:b/>
          <w:bCs/>
        </w:rPr>
        <w:t>dep_date</w:t>
      </w:r>
      <w:proofErr w:type="spellEnd"/>
      <w:r>
        <w:rPr>
          <w:rFonts w:ascii="Calibri Light" w:hAnsi="Calibri Light" w:cs="Calibri Light"/>
          <w:b/>
          <w:bCs/>
        </w:rPr>
        <w:t>}</w:t>
      </w:r>
    </w:p>
    <w:p w14:paraId="1C603AA3" w14:textId="71A32854" w:rsidR="00DE2ABD" w:rsidRDefault="00DE2ABD" w:rsidP="00DE2ABD">
      <w:pPr>
        <w:tabs>
          <w:tab w:val="right" w:pos="8640"/>
        </w:tabs>
        <w:bidi w:val="0"/>
        <w:ind w:right="1613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Arrival Flight Number: {</w:t>
      </w:r>
      <w:proofErr w:type="spellStart"/>
      <w:r>
        <w:rPr>
          <w:rFonts w:ascii="Calibri Light" w:hAnsi="Calibri Light" w:cs="Calibri Light"/>
          <w:b/>
          <w:bCs/>
        </w:rPr>
        <w:t>arr_flight</w:t>
      </w:r>
      <w:proofErr w:type="spellEnd"/>
      <w:r>
        <w:rPr>
          <w:rFonts w:ascii="Calibri Light" w:hAnsi="Calibri Light" w:cs="Calibri Light"/>
          <w:b/>
          <w:bCs/>
        </w:rPr>
        <w:t>}</w:t>
      </w:r>
      <w:r>
        <w:rPr>
          <w:rFonts w:ascii="Calibri Light" w:hAnsi="Calibri Light" w:cs="Calibri Light"/>
          <w:b/>
          <w:bCs/>
        </w:rPr>
        <w:tab/>
        <w:t>Departure Flight Number: {dep_flight}</w:t>
      </w:r>
    </w:p>
    <w:p w14:paraId="32B640C7" w14:textId="0387A697" w:rsidR="00DE2ABD" w:rsidRDefault="00417EF3" w:rsidP="00DE2ABD">
      <w:pPr>
        <w:tabs>
          <w:tab w:val="right" w:pos="8640"/>
        </w:tabs>
        <w:bidi w:val="0"/>
        <w:ind w:right="1613"/>
        <w:rPr>
          <w:rFonts w:ascii="Calibri Light" w:hAnsi="Calibri Light" w:cs="Calibri Light"/>
          <w:lang w:val="en-GB"/>
        </w:rPr>
      </w:pPr>
      <w:r w:rsidRPr="000A58CC">
        <w:rPr>
          <w:rFonts w:ascii="Calibri Light" w:hAnsi="Calibri Light" w:cs="Calibri Light"/>
          <w:b/>
          <w:bCs/>
          <w:noProof/>
          <w:color w:val="000000"/>
        </w:rPr>
        <w:drawing>
          <wp:anchor distT="0" distB="0" distL="114300" distR="114300" simplePos="0" relativeHeight="251657728" behindDoc="1" locked="0" layoutInCell="1" allowOverlap="1" wp14:anchorId="08A26F85" wp14:editId="7CA27B4D">
            <wp:simplePos x="0" y="0"/>
            <wp:positionH relativeFrom="page">
              <wp:posOffset>579120</wp:posOffset>
            </wp:positionH>
            <wp:positionV relativeFrom="paragraph">
              <wp:posOffset>404495</wp:posOffset>
            </wp:positionV>
            <wp:extent cx="3357540" cy="1527635"/>
            <wp:effectExtent l="0" t="0" r="0" b="0"/>
            <wp:wrapNone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917" cy="153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ABD">
        <w:rPr>
          <w:rFonts w:ascii="Calibri Light" w:hAnsi="Calibri Light" w:cs="Calibri Light"/>
          <w:b/>
          <w:bCs/>
        </w:rPr>
        <w:t>Arrival Flight Time: {</w:t>
      </w:r>
      <w:proofErr w:type="spellStart"/>
      <w:r w:rsidR="00DE2ABD">
        <w:rPr>
          <w:rFonts w:ascii="Calibri Light" w:hAnsi="Calibri Light" w:cs="Calibri Light"/>
          <w:b/>
          <w:bCs/>
        </w:rPr>
        <w:t>arr_time</w:t>
      </w:r>
      <w:proofErr w:type="spellEnd"/>
      <w:r w:rsidR="00DE2ABD">
        <w:rPr>
          <w:rFonts w:ascii="Calibri Light" w:hAnsi="Calibri Light" w:cs="Calibri Light"/>
          <w:b/>
          <w:bCs/>
        </w:rPr>
        <w:t>}</w:t>
      </w:r>
      <w:r w:rsidR="00DE2ABD">
        <w:rPr>
          <w:rFonts w:ascii="Calibri Light" w:hAnsi="Calibri Light" w:cs="Calibri Light"/>
          <w:b/>
          <w:bCs/>
        </w:rPr>
        <w:tab/>
        <w:t>Departure Flight Time: {dep_time}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24"/>
        <w:gridCol w:w="1560"/>
        <w:gridCol w:w="1528"/>
        <w:gridCol w:w="1616"/>
        <w:gridCol w:w="1578"/>
        <w:gridCol w:w="2131"/>
      </w:tblGrid>
      <w:tr w:rsidR="00C464C6" w14:paraId="0D8FB237" w14:textId="77777777">
        <w:tc>
          <w:tcPr>
            <w:tcW w:w="1709" w:type="dxa"/>
          </w:tcPr>
          <w:p w14:paraId="14DFE9AA" w14:textId="48DAEE29" w:rsidR="00C464C6" w:rsidRDefault="00000000">
            <w:r>
              <w:t>Guest Number</w:t>
            </w:r>
          </w:p>
        </w:tc>
        <w:tc>
          <w:tcPr>
            <w:tcW w:w="1709" w:type="dxa"/>
          </w:tcPr>
          <w:p w14:paraId="6D13CA4A" w14:textId="064CD233" w:rsidR="00C464C6" w:rsidRDefault="00000000">
            <w:r>
              <w:t>Name</w:t>
            </w:r>
          </w:p>
        </w:tc>
        <w:tc>
          <w:tcPr>
            <w:tcW w:w="1709" w:type="dxa"/>
          </w:tcPr>
          <w:p w14:paraId="2B44672E" w14:textId="062EBA48" w:rsidR="00C464C6" w:rsidRDefault="00000000">
            <w:r>
              <w:t>Date of Birth</w:t>
            </w:r>
          </w:p>
        </w:tc>
        <w:tc>
          <w:tcPr>
            <w:tcW w:w="1709" w:type="dxa"/>
          </w:tcPr>
          <w:p w14:paraId="7A371192" w14:textId="7EED523D" w:rsidR="00C464C6" w:rsidRDefault="00000000">
            <w:r>
              <w:t>Passport Number</w:t>
            </w:r>
          </w:p>
        </w:tc>
        <w:tc>
          <w:tcPr>
            <w:tcW w:w="1709" w:type="dxa"/>
          </w:tcPr>
          <w:p w14:paraId="2DAA0148" w14:textId="6876ECE1" w:rsidR="00C464C6" w:rsidRDefault="00000000">
            <w:r>
              <w:t>Passport Expiry</w:t>
            </w:r>
          </w:p>
        </w:tc>
        <w:tc>
          <w:tcPr>
            <w:tcW w:w="1709" w:type="dxa"/>
          </w:tcPr>
          <w:p w14:paraId="6DFFE8B7" w14:textId="77777777" w:rsidR="00C464C6" w:rsidRDefault="00000000">
            <w:r>
              <w:t>Booking Reference</w:t>
            </w:r>
          </w:p>
        </w:tc>
      </w:tr>
      <w:tr w:rsidR="00C464C6" w14:paraId="7720369B" w14:textId="77777777">
        <w:tc>
          <w:tcPr>
            <w:tcW w:w="1709" w:type="dxa"/>
          </w:tcPr>
          <w:p w14:paraId="5CB493AA" w14:textId="36335F3C" w:rsidR="00C464C6" w:rsidRDefault="00000000">
            <w:r>
              <w:t>{#</w:t>
            </w:r>
            <w:proofErr w:type="gramStart"/>
            <w:r>
              <w:t>guests}{</w:t>
            </w:r>
            <w:proofErr w:type="gramEnd"/>
            <w:r>
              <w:t>num}</w:t>
            </w:r>
          </w:p>
        </w:tc>
        <w:tc>
          <w:tcPr>
            <w:tcW w:w="1709" w:type="dxa"/>
          </w:tcPr>
          <w:p w14:paraId="1691B6A1" w14:textId="317947CD" w:rsidR="00C464C6" w:rsidRDefault="00000000">
            <w:r>
              <w:t>{name}</w:t>
            </w:r>
          </w:p>
        </w:tc>
        <w:tc>
          <w:tcPr>
            <w:tcW w:w="1709" w:type="dxa"/>
          </w:tcPr>
          <w:p w14:paraId="6F17F81B" w14:textId="672B2B8E" w:rsidR="00C464C6" w:rsidRDefault="00000000">
            <w:r>
              <w:t>{dob}</w:t>
            </w:r>
          </w:p>
        </w:tc>
        <w:tc>
          <w:tcPr>
            <w:tcW w:w="1709" w:type="dxa"/>
          </w:tcPr>
          <w:p w14:paraId="059617CD" w14:textId="48BE5362" w:rsidR="00C464C6" w:rsidRDefault="00000000">
            <w:r>
              <w:t>{passport}</w:t>
            </w:r>
          </w:p>
        </w:tc>
        <w:tc>
          <w:tcPr>
            <w:tcW w:w="1709" w:type="dxa"/>
          </w:tcPr>
          <w:p w14:paraId="6A1BCDD7" w14:textId="77777777" w:rsidR="00C464C6" w:rsidRDefault="00000000">
            <w:r>
              <w:t>{expiry}</w:t>
            </w:r>
          </w:p>
        </w:tc>
        <w:tc>
          <w:tcPr>
            <w:tcW w:w="1709" w:type="dxa"/>
          </w:tcPr>
          <w:p w14:paraId="47B49E0D" w14:textId="77777777" w:rsidR="00C464C6" w:rsidRDefault="00000000">
            <w:r>
              <w:t>{booking}{/guests}</w:t>
            </w:r>
          </w:p>
        </w:tc>
      </w:tr>
    </w:tbl>
    <w:p w14:paraId="29DBC901" w14:textId="370630B7" w:rsidR="00F70435" w:rsidRDefault="00F70435" w:rsidP="00DE2ABD">
      <w:pPr>
        <w:tabs>
          <w:tab w:val="right" w:pos="8640"/>
        </w:tabs>
        <w:bidi w:val="0"/>
        <w:ind w:right="1613"/>
        <w:rPr>
          <w:rFonts w:ascii="Calibri Light" w:hAnsi="Calibri Light" w:cs="Calibri Light"/>
          <w:lang w:val="en-GB"/>
        </w:rPr>
      </w:pPr>
    </w:p>
    <w:p w14:paraId="6FBAE608" w14:textId="075FF801" w:rsidR="00603CE5" w:rsidRDefault="00603CE5" w:rsidP="00F70435">
      <w:pPr>
        <w:bidi w:val="0"/>
        <w:rPr>
          <w:rFonts w:ascii="Calibri Light" w:hAnsi="Calibri Light" w:cs="Calibri Light"/>
          <w:lang w:val="en-GB" w:bidi="ar-EG"/>
        </w:rPr>
      </w:pPr>
      <w:r>
        <w:rPr>
          <w:rFonts w:ascii="Calibri Light" w:hAnsi="Calibri Light" w:cs="Calibri Light"/>
          <w:lang w:val="en-GB"/>
        </w:rPr>
        <w:t xml:space="preserve">And this is a certification from our company To Whom It May Concern  </w:t>
      </w:r>
    </w:p>
    <w:p w14:paraId="7017A35C" w14:textId="77777777" w:rsidR="00603CE5" w:rsidRDefault="00603CE5" w:rsidP="00603CE5">
      <w:pPr>
        <w:bidi w:val="0"/>
        <w:rPr>
          <w:rFonts w:ascii="Calibri Light" w:hAnsi="Calibri Light" w:cs="Calibri Light"/>
          <w:lang w:val="en-GB" w:bidi="ar-EG"/>
        </w:rPr>
      </w:pPr>
      <w:r>
        <w:rPr>
          <w:rFonts w:ascii="Calibri Light" w:hAnsi="Calibri Light" w:cs="Calibri Light"/>
          <w:lang w:val="en-GB" w:bidi="ar-EG"/>
        </w:rPr>
        <w:t xml:space="preserve">Best Regards </w:t>
      </w:r>
    </w:p>
    <w:p w14:paraId="55E2F456" w14:textId="77777777" w:rsidR="00753CEF" w:rsidRDefault="00753CEF" w:rsidP="00603CE5">
      <w:pPr>
        <w:bidi w:val="0"/>
        <w:rPr>
          <w:rFonts w:ascii="Calibri Light" w:hAnsi="Calibri Light" w:cs="Calibri Light"/>
          <w:lang w:val="en-GB" w:bidi="ar-EG"/>
        </w:rPr>
      </w:pPr>
    </w:p>
    <w:p w14:paraId="7EC46114" w14:textId="77777777" w:rsidR="00603CE5" w:rsidRDefault="00603CE5" w:rsidP="00753CEF">
      <w:pPr>
        <w:bidi w:val="0"/>
        <w:rPr>
          <w:rFonts w:ascii="Calibri Light" w:hAnsi="Calibri Light" w:cs="Calibri Light"/>
          <w:lang w:val="en-GB" w:bidi="ar-EG"/>
        </w:rPr>
      </w:pPr>
      <w:r>
        <w:rPr>
          <w:rFonts w:ascii="Calibri Light" w:hAnsi="Calibri Light" w:cs="Calibri Light"/>
          <w:lang w:val="en-GB" w:bidi="ar-EG"/>
        </w:rPr>
        <w:t xml:space="preserve">General Manager </w:t>
      </w:r>
    </w:p>
    <w:p w14:paraId="4ECD344D" w14:textId="77777777" w:rsidR="00603CE5" w:rsidRDefault="00603CE5" w:rsidP="00603CE5">
      <w:pPr>
        <w:bidi w:val="0"/>
        <w:rPr>
          <w:rFonts w:ascii="Calibri Light" w:hAnsi="Calibri Light" w:cs="Calibri Light"/>
          <w:lang w:val="en-GB" w:bidi="ar-EG"/>
        </w:rPr>
      </w:pPr>
      <w:r>
        <w:rPr>
          <w:rFonts w:ascii="Calibri Light" w:hAnsi="Calibri Light" w:cs="Calibri Light"/>
          <w:lang w:val="en-GB" w:bidi="ar-EG"/>
        </w:rPr>
        <w:t xml:space="preserve">Omar Aly </w:t>
      </w:r>
    </w:p>
    <w:p w14:paraId="315C4783" w14:textId="77777777" w:rsidR="00603CE5" w:rsidRDefault="00603CE5" w:rsidP="00603CE5">
      <w:pPr>
        <w:bidi w:val="0"/>
        <w:rPr>
          <w:rFonts w:ascii="Calibri Light" w:hAnsi="Calibri Light" w:cs="Calibri Light"/>
          <w:lang w:bidi="ar-EG"/>
        </w:rPr>
      </w:pPr>
    </w:p>
    <w:p w14:paraId="3C3048C1" w14:textId="77777777" w:rsidR="006648FF" w:rsidRDefault="006648FF" w:rsidP="00603CE5">
      <w:pPr>
        <w:bidi w:val="0"/>
        <w:rPr>
          <w:rFonts w:ascii="Calibri Light" w:hAnsi="Calibri Light" w:cs="Calibri Light"/>
          <w:lang w:bidi="ar-EG"/>
        </w:rPr>
      </w:pPr>
    </w:p>
    <w:sectPr w:rsidR="006648FF" w:rsidSect="00C07688">
      <w:headerReference w:type="default" r:id="rId9"/>
      <w:footerReference w:type="default" r:id="rId10"/>
      <w:pgSz w:w="11906" w:h="16838" w:code="9"/>
      <w:pgMar w:top="2160" w:right="907" w:bottom="1094" w:left="746" w:header="0" w:footer="0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240A" w14:textId="77777777" w:rsidR="001C291F" w:rsidRDefault="001C291F">
      <w:r>
        <w:separator/>
      </w:r>
    </w:p>
  </w:endnote>
  <w:endnote w:type="continuationSeparator" w:id="0">
    <w:p w14:paraId="009D8B7C" w14:textId="77777777" w:rsidR="001C291F" w:rsidRDefault="001C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73C12" w14:textId="77777777" w:rsidR="000070A1" w:rsidRPr="003F4034" w:rsidRDefault="00A05DED" w:rsidP="00DF36C0">
    <w:pPr>
      <w:widowControl w:val="0"/>
      <w:bidi w:val="0"/>
      <w:rPr>
        <w:kern w:val="2"/>
        <w:sz w:val="22"/>
        <w:szCs w:val="22"/>
        <w:lang w:val="en" w:eastAsia="zh-Hans"/>
      </w:rPr>
    </w:pPr>
    <w:r w:rsidRPr="003F4034">
      <w:rPr>
        <w:noProof/>
        <w:kern w:val="2"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34BAC4" wp14:editId="1BEDDCA7">
              <wp:simplePos x="0" y="0"/>
              <wp:positionH relativeFrom="column">
                <wp:posOffset>0</wp:posOffset>
              </wp:positionH>
              <wp:positionV relativeFrom="paragraph">
                <wp:posOffset>35560</wp:posOffset>
              </wp:positionV>
              <wp:extent cx="6477000" cy="0"/>
              <wp:effectExtent l="6985" t="8255" r="12065" b="1079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0FDE1E" id="Line 2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8pt" to="510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" strokecolor="navy"/>
          </w:pict>
        </mc:Fallback>
      </mc:AlternateContent>
    </w:r>
  </w:p>
  <w:p w14:paraId="6C686244" w14:textId="77777777" w:rsidR="000070A1" w:rsidRPr="005614A2" w:rsidRDefault="00F70435" w:rsidP="00F70435">
    <w:pPr>
      <w:widowControl w:val="0"/>
      <w:bidi w:val="0"/>
      <w:rPr>
        <w:rFonts w:ascii="Calibri Light" w:hAnsi="Calibri Light" w:cs="Calibri Light"/>
        <w:kern w:val="2"/>
        <w:sz w:val="22"/>
        <w:szCs w:val="22"/>
        <w:lang w:val="en" w:eastAsia="zh-Hans"/>
      </w:rPr>
    </w:pPr>
    <w:r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 xml:space="preserve">23 </w:t>
    </w:r>
    <w:r w:rsidR="000070A1"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>El Shams Building –</w:t>
    </w:r>
    <w:r w:rsidR="000070A1" w:rsidRPr="005614A2">
      <w:rPr>
        <w:rFonts w:ascii="Calibri Light" w:hAnsi="Calibri Light" w:cs="Calibri Light"/>
        <w:sz w:val="22"/>
        <w:szCs w:val="22"/>
      </w:rPr>
      <w:tab/>
    </w:r>
    <w:r w:rsidR="000070A1" w:rsidRPr="005614A2">
      <w:rPr>
        <w:rFonts w:ascii="Calibri Light" w:hAnsi="Calibri Light" w:cs="Calibri Light"/>
        <w:sz w:val="22"/>
        <w:szCs w:val="22"/>
      </w:rPr>
      <w:tab/>
    </w:r>
    <w:r w:rsidR="000070A1" w:rsidRPr="005614A2">
      <w:rPr>
        <w:rFonts w:ascii="Calibri Light" w:hAnsi="Calibri Light" w:cs="Calibri Light"/>
        <w:sz w:val="22"/>
        <w:szCs w:val="22"/>
      </w:rPr>
      <w:tab/>
    </w:r>
    <w:r w:rsidR="000070A1" w:rsidRPr="005614A2">
      <w:rPr>
        <w:rFonts w:ascii="Calibri Light" w:hAnsi="Calibri Light" w:cs="Calibri Light"/>
        <w:sz w:val="22"/>
        <w:szCs w:val="22"/>
      </w:rPr>
      <w:tab/>
    </w:r>
    <w:r w:rsidR="000070A1" w:rsidRPr="005614A2">
      <w:rPr>
        <w:rFonts w:ascii="Calibri Light" w:hAnsi="Calibri Light" w:cs="Calibri Light"/>
        <w:sz w:val="22"/>
        <w:szCs w:val="22"/>
      </w:rPr>
      <w:tab/>
    </w:r>
    <w:r w:rsidR="000070A1" w:rsidRPr="005614A2">
      <w:rPr>
        <w:rFonts w:ascii="Calibri Light" w:hAnsi="Calibri Light" w:cs="Calibri Light"/>
        <w:sz w:val="22"/>
        <w:szCs w:val="22"/>
      </w:rPr>
      <w:tab/>
      <w:t xml:space="preserve">        Phone: (+202) 33778015</w:t>
    </w:r>
  </w:p>
  <w:p w14:paraId="7B8EC1D6" w14:textId="77777777" w:rsidR="000070A1" w:rsidRPr="005614A2" w:rsidRDefault="000070A1" w:rsidP="00F70435">
    <w:pPr>
      <w:widowControl w:val="0"/>
      <w:bidi w:val="0"/>
      <w:rPr>
        <w:rFonts w:ascii="Calibri Light" w:hAnsi="Calibri Light" w:cs="Calibri Light"/>
        <w:kern w:val="2"/>
        <w:sz w:val="22"/>
        <w:szCs w:val="22"/>
        <w:lang w:val="en" w:eastAsia="zh-Hans"/>
      </w:rPr>
    </w:pPr>
    <w:proofErr w:type="spellStart"/>
    <w:r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>Hadayek</w:t>
    </w:r>
    <w:proofErr w:type="spellEnd"/>
    <w:r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 xml:space="preserve"> El Ahram St, Pyramids</w:t>
    </w:r>
    <w:r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ab/>
    </w:r>
    <w:r w:rsidR="00F70435" w:rsidRPr="005614A2">
      <w:rPr>
        <w:rFonts w:ascii="Calibri Light" w:hAnsi="Calibri Light" w:cs="Calibri Light"/>
        <w:sz w:val="22"/>
        <w:szCs w:val="22"/>
      </w:rPr>
      <w:t>Cairo- Egypt</w:t>
    </w:r>
    <w:r w:rsidR="00F70435"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ab/>
    </w:r>
    <w:r w:rsidR="00F70435"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ab/>
    </w:r>
    <w:r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ab/>
    </w:r>
    <w:r w:rsidR="00F70435"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 xml:space="preserve">         </w:t>
    </w:r>
    <w:r w:rsidRPr="005614A2">
      <w:rPr>
        <w:rFonts w:ascii="Calibri Light" w:hAnsi="Calibri Light" w:cs="Calibri Light"/>
        <w:sz w:val="22"/>
        <w:szCs w:val="22"/>
      </w:rPr>
      <w:t>Fax:</w:t>
    </w:r>
    <w:r w:rsidRPr="005614A2">
      <w:rPr>
        <w:rFonts w:ascii="Calibri Light" w:hAnsi="Calibri Light" w:cs="Calibri Light"/>
        <w:b/>
        <w:bCs/>
        <w:sz w:val="22"/>
        <w:szCs w:val="22"/>
      </w:rPr>
      <w:t xml:space="preserve"> </w:t>
    </w:r>
    <w:proofErr w:type="gramStart"/>
    <w:r w:rsidRPr="005614A2">
      <w:rPr>
        <w:rFonts w:ascii="Calibri Light" w:hAnsi="Calibri Light" w:cs="Calibri Light"/>
        <w:b/>
        <w:bCs/>
        <w:sz w:val="22"/>
        <w:szCs w:val="22"/>
      </w:rPr>
      <w:t xml:space="preserve">   </w:t>
    </w:r>
    <w:r w:rsidRPr="005614A2">
      <w:rPr>
        <w:rFonts w:ascii="Calibri Light" w:hAnsi="Calibri Light" w:cs="Calibri Light"/>
        <w:sz w:val="22"/>
        <w:szCs w:val="22"/>
      </w:rPr>
      <w:t>(</w:t>
    </w:r>
    <w:proofErr w:type="gramEnd"/>
    <w:r w:rsidRPr="005614A2">
      <w:rPr>
        <w:rFonts w:ascii="Calibri Light" w:hAnsi="Calibri Light" w:cs="Calibri Light"/>
        <w:sz w:val="22"/>
        <w:szCs w:val="22"/>
      </w:rPr>
      <w:t xml:space="preserve">+202) 33778016                                                                                                                                                                                   </w:t>
    </w:r>
  </w:p>
  <w:p w14:paraId="2EAF27C1" w14:textId="77777777" w:rsidR="000070A1" w:rsidRPr="005614A2" w:rsidRDefault="00F70435" w:rsidP="00F70435">
    <w:pPr>
      <w:widowControl w:val="0"/>
      <w:bidi w:val="0"/>
      <w:rPr>
        <w:rFonts w:ascii="Calibri Light" w:hAnsi="Calibri Light" w:cs="Calibri Light"/>
        <w:kern w:val="2"/>
        <w:sz w:val="20"/>
        <w:szCs w:val="20"/>
        <w:lang w:val="en" w:eastAsia="zh-Hans"/>
      </w:rPr>
    </w:pPr>
    <w:r w:rsidRPr="005614A2">
      <w:rPr>
        <w:rFonts w:ascii="Calibri Light" w:hAnsi="Calibri Light" w:cs="Calibri Light"/>
        <w:sz w:val="22"/>
        <w:szCs w:val="22"/>
      </w:rPr>
      <w:tab/>
      <w:t xml:space="preserve">             </w:t>
    </w:r>
    <w:r w:rsidR="000070A1" w:rsidRPr="005614A2">
      <w:rPr>
        <w:rFonts w:ascii="Calibri Light" w:hAnsi="Calibri Light" w:cs="Calibri Light"/>
        <w:sz w:val="22"/>
        <w:szCs w:val="22"/>
      </w:rPr>
      <w:t xml:space="preserve"> </w:t>
    </w:r>
    <w:r w:rsidRPr="005614A2">
      <w:rPr>
        <w:rFonts w:ascii="Calibri Light" w:hAnsi="Calibri Light" w:cs="Calibri Light"/>
        <w:sz w:val="22"/>
        <w:szCs w:val="22"/>
      </w:rPr>
      <w:t xml:space="preserve">                </w:t>
    </w:r>
    <w:r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 xml:space="preserve">Mail </w:t>
    </w:r>
    <w:hyperlink r:id="rId1" w:history="1">
      <w:r w:rsidRPr="005614A2">
        <w:rPr>
          <w:rStyle w:val="Hyperlink"/>
          <w:rFonts w:ascii="Calibri Light" w:hAnsi="Calibri Light" w:cs="Calibri Light"/>
          <w:kern w:val="2"/>
          <w:sz w:val="22"/>
          <w:szCs w:val="22"/>
          <w:lang w:val="en" w:eastAsia="zh-Hans"/>
        </w:rPr>
        <w:t>info@egypttoplight.net</w:t>
      </w:r>
    </w:hyperlink>
    <w:r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 xml:space="preserve"> </w:t>
    </w:r>
    <w:r w:rsidR="000070A1" w:rsidRPr="005614A2">
      <w:rPr>
        <w:rFonts w:ascii="Calibri Light" w:hAnsi="Calibri Light" w:cs="Calibri Light"/>
        <w:kern w:val="2"/>
        <w:sz w:val="22"/>
        <w:szCs w:val="22"/>
        <w:lang w:val="en" w:eastAsia="zh-Hans"/>
      </w:rPr>
      <w:t xml:space="preserve">web: </w:t>
    </w:r>
    <w:hyperlink r:id="rId2" w:history="1">
      <w:r w:rsidR="000070A1" w:rsidRPr="005614A2">
        <w:rPr>
          <w:rStyle w:val="Hyperlink"/>
          <w:rFonts w:ascii="Calibri Light" w:hAnsi="Calibri Light" w:cs="Calibri Light"/>
          <w:kern w:val="2"/>
          <w:sz w:val="22"/>
          <w:szCs w:val="22"/>
          <w:lang w:val="en" w:eastAsia="zh-Hans"/>
        </w:rPr>
        <w:t>www.egypttoplight.net</w:t>
      </w:r>
    </w:hyperlink>
    <w:r w:rsidRPr="005614A2">
      <w:rPr>
        <w:rFonts w:ascii="Calibri Light" w:hAnsi="Calibri Light" w:cs="Calibri Light"/>
        <w:kern w:val="2"/>
        <w:sz w:val="20"/>
        <w:szCs w:val="20"/>
        <w:lang w:val="en" w:eastAsia="zh-Hans"/>
      </w:rPr>
      <w:t xml:space="preserve">  </w:t>
    </w:r>
  </w:p>
  <w:p w14:paraId="1094D814" w14:textId="77777777" w:rsidR="000070A1" w:rsidRPr="003F4034" w:rsidRDefault="000070A1" w:rsidP="00197C4B">
    <w:pPr>
      <w:widowControl w:val="0"/>
      <w:bidi w:val="0"/>
      <w:rPr>
        <w:rFonts w:ascii="Verdana" w:hAnsi="Verdana"/>
        <w:sz w:val="22"/>
        <w:szCs w:val="22"/>
      </w:rPr>
    </w:pPr>
    <w:r w:rsidRPr="005614A2">
      <w:rPr>
        <w:rFonts w:ascii="Calibri Light" w:hAnsi="Calibri Light" w:cs="Calibri Light"/>
        <w:kern w:val="2"/>
        <w:sz w:val="20"/>
        <w:szCs w:val="20"/>
        <w:lang w:val="en" w:eastAsia="zh-Hans"/>
      </w:rPr>
      <w:tab/>
    </w:r>
    <w:r w:rsidRPr="005614A2">
      <w:rPr>
        <w:rFonts w:ascii="Calibri Light" w:hAnsi="Calibri Light" w:cs="Calibri Light"/>
        <w:kern w:val="2"/>
        <w:sz w:val="20"/>
        <w:szCs w:val="20"/>
        <w:lang w:val="en" w:eastAsia="zh-Hans"/>
      </w:rPr>
      <w:tab/>
    </w:r>
    <w:r w:rsidRPr="003F4034">
      <w:rPr>
        <w:rFonts w:ascii="Verdana" w:hAnsi="Verdana"/>
        <w:kern w:val="2"/>
        <w:sz w:val="22"/>
        <w:szCs w:val="22"/>
        <w:lang w:val="en" w:eastAsia="zh-Hans"/>
      </w:rPr>
      <w:tab/>
    </w:r>
    <w:r w:rsidRPr="003F4034">
      <w:rPr>
        <w:rFonts w:ascii="Verdana" w:hAnsi="Verdana"/>
        <w:kern w:val="2"/>
        <w:sz w:val="22"/>
        <w:szCs w:val="22"/>
        <w:lang w:val="en" w:eastAsia="zh-Hans"/>
      </w:rPr>
      <w:tab/>
      <w:t xml:space="preserve">   </w:t>
    </w:r>
    <w:r w:rsidRPr="003F4034">
      <w:rPr>
        <w:rFonts w:ascii="Verdana" w:hAnsi="Verdana"/>
        <w:kern w:val="2"/>
        <w:sz w:val="22"/>
        <w:szCs w:val="22"/>
        <w:lang w:val="en" w:eastAsia="zh-Hans"/>
      </w:rPr>
      <w:tab/>
      <w:t xml:space="preserve">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C5BF5" w14:textId="77777777" w:rsidR="001C291F" w:rsidRDefault="001C291F">
      <w:r>
        <w:separator/>
      </w:r>
    </w:p>
  </w:footnote>
  <w:footnote w:type="continuationSeparator" w:id="0">
    <w:p w14:paraId="63A842F9" w14:textId="77777777" w:rsidR="001C291F" w:rsidRDefault="001C2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640F1" w14:textId="5D993A6E" w:rsidR="00D26D4C" w:rsidRDefault="00306195" w:rsidP="00B668C9">
    <w:pPr>
      <w:pStyle w:val="Header"/>
      <w:bidi w:val="0"/>
      <w:rPr>
        <w:b/>
        <w:bCs/>
        <w:i/>
        <w:iCs/>
        <w:color w:val="003366"/>
      </w:rPr>
    </w:pPr>
    <w:r>
      <w:rPr>
        <w:b/>
        <w:bCs/>
        <w:i/>
        <w:iCs/>
        <w:color w:val="003366"/>
      </w:rPr>
      <w:t xml:space="preserve">                                                                    </w:t>
    </w:r>
  </w:p>
  <w:p w14:paraId="0A03C4DD" w14:textId="77777777" w:rsidR="00D26D4C" w:rsidRDefault="00D26D4C" w:rsidP="00D26D4C">
    <w:pPr>
      <w:pStyle w:val="Header"/>
      <w:bidi w:val="0"/>
      <w:rPr>
        <w:b/>
        <w:bCs/>
        <w:i/>
        <w:iCs/>
        <w:color w:val="003366"/>
      </w:rPr>
    </w:pPr>
  </w:p>
  <w:p w14:paraId="2BA8770B" w14:textId="77777777" w:rsidR="00D26D4C" w:rsidRDefault="00D26D4C" w:rsidP="00D26D4C">
    <w:pPr>
      <w:pStyle w:val="Header"/>
      <w:bidi w:val="0"/>
      <w:rPr>
        <w:b/>
        <w:bCs/>
        <w:i/>
        <w:iCs/>
        <w:color w:val="003366"/>
      </w:rPr>
    </w:pPr>
  </w:p>
  <w:p w14:paraId="04AB0998" w14:textId="77777777" w:rsidR="00D26D4C" w:rsidRDefault="00D26D4C" w:rsidP="00D26D4C">
    <w:pPr>
      <w:pStyle w:val="Header"/>
      <w:bidi w:val="0"/>
      <w:rPr>
        <w:b/>
        <w:bCs/>
        <w:i/>
        <w:iCs/>
        <w:color w:val="003366"/>
      </w:rPr>
    </w:pPr>
  </w:p>
  <w:p w14:paraId="0018C90A" w14:textId="6EFC9C21" w:rsidR="000070A1" w:rsidRPr="00A540B3" w:rsidRDefault="00D26D4C" w:rsidP="00D26D4C">
    <w:pPr>
      <w:pStyle w:val="Header"/>
      <w:bidi w:val="0"/>
      <w:rPr>
        <w:b/>
        <w:bCs/>
        <w:i/>
        <w:iCs/>
        <w:color w:val="003366"/>
      </w:rPr>
    </w:pPr>
    <w:r>
      <w:rPr>
        <w:b/>
        <w:bCs/>
        <w:i/>
        <w:iCs/>
        <w:noProof/>
        <w:color w:val="003366"/>
      </w:rPr>
      <w:drawing>
        <wp:inline distT="0" distB="0" distL="0" distR="0" wp14:anchorId="6BFE7F3E" wp14:editId="1D646509">
          <wp:extent cx="2461260" cy="456358"/>
          <wp:effectExtent l="0" t="0" r="0" b="127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461260" cy="4563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i/>
        <w:iCs/>
        <w:color w:val="003366"/>
      </w:rPr>
      <w:tab/>
    </w:r>
    <w:r>
      <w:rPr>
        <w:b/>
        <w:bCs/>
        <w:i/>
        <w:iCs/>
        <w:color w:val="003366"/>
      </w:rPr>
      <w:tab/>
    </w:r>
    <w:r w:rsidR="00B668C9">
      <w:rPr>
        <w:rFonts w:ascii="Calibri Light" w:hAnsi="Calibri Light" w:cs="Calibri Light"/>
        <w:b/>
        <w:bCs/>
        <w:sz w:val="22"/>
        <w:szCs w:val="22"/>
        <w:lang w:bidi="ar-EG"/>
      </w:rPr>
      <w:t>SER. NO ETL2024123</w:t>
    </w:r>
    <w:r w:rsidR="00C22E57">
      <w:rPr>
        <w:rFonts w:ascii="Calibri Light" w:hAnsi="Calibri Light" w:cs="Calibri Light"/>
        <w:b/>
        <w:bCs/>
        <w:sz w:val="22"/>
        <w:szCs w:val="22"/>
        <w:lang w:bidi="ar-EG"/>
      </w:rPr>
      <w:t>chrs.</w:t>
    </w:r>
  </w:p>
  <w:p w14:paraId="51E53449" w14:textId="77777777" w:rsidR="000070A1" w:rsidRDefault="00A05DED" w:rsidP="000B4D5D">
    <w:pPr>
      <w:pStyle w:val="Header"/>
      <w:bidi w:val="0"/>
      <w:rPr>
        <w:lang w:bidi="ar-EG"/>
      </w:rPr>
    </w:pPr>
    <w:r w:rsidRPr="00F100A3">
      <w:rPr>
        <w:rFonts w:hint="cs"/>
        <w:noProof/>
        <w:color w:val="0000FF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D6B71F4" wp14:editId="38E01D67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477000" cy="0"/>
              <wp:effectExtent l="6985" t="8255" r="12065" b="10795"/>
              <wp:wrapNone/>
              <wp:docPr id="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502511" id="Line 2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05pt" to="510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" strokecolor="navy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F03"/>
    <w:multiLevelType w:val="hybridMultilevel"/>
    <w:tmpl w:val="CBAC4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D55AC"/>
    <w:multiLevelType w:val="hybridMultilevel"/>
    <w:tmpl w:val="E8F0D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F0848"/>
    <w:multiLevelType w:val="hybridMultilevel"/>
    <w:tmpl w:val="A7AAB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042A0"/>
    <w:multiLevelType w:val="hybridMultilevel"/>
    <w:tmpl w:val="63680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557E8"/>
    <w:multiLevelType w:val="hybridMultilevel"/>
    <w:tmpl w:val="3710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C2C42"/>
    <w:multiLevelType w:val="hybridMultilevel"/>
    <w:tmpl w:val="1F8229E4"/>
    <w:lvl w:ilvl="0" w:tplc="0409000F">
      <w:start w:val="1"/>
      <w:numFmt w:val="decimal"/>
      <w:lvlText w:val="%1."/>
      <w:lvlJc w:val="left"/>
      <w:pPr>
        <w:ind w:left="735" w:hanging="360"/>
      </w:p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 w15:restartNumberingAfterBreak="0">
    <w:nsid w:val="52430BD1"/>
    <w:multiLevelType w:val="hybridMultilevel"/>
    <w:tmpl w:val="F048B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A37BF"/>
    <w:multiLevelType w:val="hybridMultilevel"/>
    <w:tmpl w:val="AD10C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E1992"/>
    <w:multiLevelType w:val="hybridMultilevel"/>
    <w:tmpl w:val="52166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45666"/>
    <w:multiLevelType w:val="hybridMultilevel"/>
    <w:tmpl w:val="7D5A6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15796">
    <w:abstractNumId w:val="0"/>
  </w:num>
  <w:num w:numId="2" w16cid:durableId="1490637511">
    <w:abstractNumId w:val="9"/>
  </w:num>
  <w:num w:numId="3" w16cid:durableId="248393798">
    <w:abstractNumId w:val="2"/>
  </w:num>
  <w:num w:numId="4" w16cid:durableId="1228305080">
    <w:abstractNumId w:val="6"/>
  </w:num>
  <w:num w:numId="5" w16cid:durableId="1267226106">
    <w:abstractNumId w:val="3"/>
  </w:num>
  <w:num w:numId="6" w16cid:durableId="1826317557">
    <w:abstractNumId w:val="7"/>
  </w:num>
  <w:num w:numId="7" w16cid:durableId="543517110">
    <w:abstractNumId w:val="8"/>
  </w:num>
  <w:num w:numId="8" w16cid:durableId="204606859">
    <w:abstractNumId w:val="4"/>
  </w:num>
  <w:num w:numId="9" w16cid:durableId="602955063">
    <w:abstractNumId w:val="1"/>
  </w:num>
  <w:num w:numId="10" w16cid:durableId="1378625786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oNotShadeFormData/>
  <w:characterSpacingControl w:val="doNotCompress"/>
  <w:hdrShapeDefaults>
    <o:shapedefaults v:ext="edit" spidmax="2050">
      <o:colormru v:ext="edit" colors="#900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FF8"/>
    <w:rsid w:val="000070A1"/>
    <w:rsid w:val="000211D7"/>
    <w:rsid w:val="000325E7"/>
    <w:rsid w:val="00042FE9"/>
    <w:rsid w:val="00060C30"/>
    <w:rsid w:val="000715DE"/>
    <w:rsid w:val="00072345"/>
    <w:rsid w:val="00082CB7"/>
    <w:rsid w:val="00094667"/>
    <w:rsid w:val="0009705D"/>
    <w:rsid w:val="000A3770"/>
    <w:rsid w:val="000A58CC"/>
    <w:rsid w:val="000B4C0A"/>
    <w:rsid w:val="000B4D5D"/>
    <w:rsid w:val="000E0C56"/>
    <w:rsid w:val="000E448E"/>
    <w:rsid w:val="000F6395"/>
    <w:rsid w:val="00102DA5"/>
    <w:rsid w:val="00104F3C"/>
    <w:rsid w:val="001106EB"/>
    <w:rsid w:val="00122786"/>
    <w:rsid w:val="00131BA9"/>
    <w:rsid w:val="0013344D"/>
    <w:rsid w:val="00141B7D"/>
    <w:rsid w:val="00167764"/>
    <w:rsid w:val="00167A32"/>
    <w:rsid w:val="00174B42"/>
    <w:rsid w:val="00181CF4"/>
    <w:rsid w:val="00197C4B"/>
    <w:rsid w:val="001A24DA"/>
    <w:rsid w:val="001A5BCA"/>
    <w:rsid w:val="001B31A0"/>
    <w:rsid w:val="001B4D0A"/>
    <w:rsid w:val="001B4FB0"/>
    <w:rsid w:val="001B7E78"/>
    <w:rsid w:val="001C291F"/>
    <w:rsid w:val="001C5A1B"/>
    <w:rsid w:val="001D27B3"/>
    <w:rsid w:val="001E3987"/>
    <w:rsid w:val="001F4097"/>
    <w:rsid w:val="002069B5"/>
    <w:rsid w:val="00217630"/>
    <w:rsid w:val="002233CC"/>
    <w:rsid w:val="0022493C"/>
    <w:rsid w:val="002352A7"/>
    <w:rsid w:val="00241B1A"/>
    <w:rsid w:val="002451C7"/>
    <w:rsid w:val="00251A7D"/>
    <w:rsid w:val="002523C8"/>
    <w:rsid w:val="0026072B"/>
    <w:rsid w:val="0026114F"/>
    <w:rsid w:val="00275772"/>
    <w:rsid w:val="00286292"/>
    <w:rsid w:val="002941A4"/>
    <w:rsid w:val="002B25D6"/>
    <w:rsid w:val="002B6AFC"/>
    <w:rsid w:val="002D0329"/>
    <w:rsid w:val="002D065A"/>
    <w:rsid w:val="002E77EB"/>
    <w:rsid w:val="002F0D05"/>
    <w:rsid w:val="002F21EA"/>
    <w:rsid w:val="00306195"/>
    <w:rsid w:val="00325D19"/>
    <w:rsid w:val="00333815"/>
    <w:rsid w:val="003560E2"/>
    <w:rsid w:val="00361891"/>
    <w:rsid w:val="003667C3"/>
    <w:rsid w:val="003766E3"/>
    <w:rsid w:val="003802E8"/>
    <w:rsid w:val="003833EB"/>
    <w:rsid w:val="00390BC0"/>
    <w:rsid w:val="003A3DE5"/>
    <w:rsid w:val="003D2A4D"/>
    <w:rsid w:val="003D2C0F"/>
    <w:rsid w:val="003D4710"/>
    <w:rsid w:val="003F4034"/>
    <w:rsid w:val="00413705"/>
    <w:rsid w:val="00417EF3"/>
    <w:rsid w:val="00426660"/>
    <w:rsid w:val="00427119"/>
    <w:rsid w:val="0043072F"/>
    <w:rsid w:val="004623A2"/>
    <w:rsid w:val="00484A6F"/>
    <w:rsid w:val="00492E0C"/>
    <w:rsid w:val="004B215C"/>
    <w:rsid w:val="004D5AC8"/>
    <w:rsid w:val="004E47A4"/>
    <w:rsid w:val="0050794B"/>
    <w:rsid w:val="00520743"/>
    <w:rsid w:val="00531061"/>
    <w:rsid w:val="0053336A"/>
    <w:rsid w:val="00533F58"/>
    <w:rsid w:val="00546EE9"/>
    <w:rsid w:val="0055321B"/>
    <w:rsid w:val="00555FF8"/>
    <w:rsid w:val="00557E18"/>
    <w:rsid w:val="005614A2"/>
    <w:rsid w:val="0056452D"/>
    <w:rsid w:val="00571A27"/>
    <w:rsid w:val="005732C6"/>
    <w:rsid w:val="00580757"/>
    <w:rsid w:val="00587D5B"/>
    <w:rsid w:val="005A01AF"/>
    <w:rsid w:val="005A09A1"/>
    <w:rsid w:val="005A1B2D"/>
    <w:rsid w:val="005B78CB"/>
    <w:rsid w:val="005B7F51"/>
    <w:rsid w:val="005C0A7B"/>
    <w:rsid w:val="005C267C"/>
    <w:rsid w:val="005C59F8"/>
    <w:rsid w:val="005D71D3"/>
    <w:rsid w:val="005E076B"/>
    <w:rsid w:val="005F0857"/>
    <w:rsid w:val="005F0ADB"/>
    <w:rsid w:val="005F5734"/>
    <w:rsid w:val="00603CE5"/>
    <w:rsid w:val="006120A1"/>
    <w:rsid w:val="006164AD"/>
    <w:rsid w:val="006212C7"/>
    <w:rsid w:val="00624DEE"/>
    <w:rsid w:val="00662D2D"/>
    <w:rsid w:val="006648FF"/>
    <w:rsid w:val="00682918"/>
    <w:rsid w:val="00683F45"/>
    <w:rsid w:val="00686FF1"/>
    <w:rsid w:val="006B60C2"/>
    <w:rsid w:val="006D013C"/>
    <w:rsid w:val="006D6A76"/>
    <w:rsid w:val="006E470C"/>
    <w:rsid w:val="00700CDD"/>
    <w:rsid w:val="00707ECF"/>
    <w:rsid w:val="00712DA4"/>
    <w:rsid w:val="007416D8"/>
    <w:rsid w:val="00742022"/>
    <w:rsid w:val="00753CEF"/>
    <w:rsid w:val="0078346C"/>
    <w:rsid w:val="00785A23"/>
    <w:rsid w:val="007B1322"/>
    <w:rsid w:val="007B521D"/>
    <w:rsid w:val="007E1077"/>
    <w:rsid w:val="0080309F"/>
    <w:rsid w:val="00822CF5"/>
    <w:rsid w:val="0082789B"/>
    <w:rsid w:val="00841736"/>
    <w:rsid w:val="00850DFD"/>
    <w:rsid w:val="008540D1"/>
    <w:rsid w:val="0086192E"/>
    <w:rsid w:val="00870AD1"/>
    <w:rsid w:val="0087137D"/>
    <w:rsid w:val="00872D65"/>
    <w:rsid w:val="008776A3"/>
    <w:rsid w:val="0088013B"/>
    <w:rsid w:val="008901EE"/>
    <w:rsid w:val="008A5F54"/>
    <w:rsid w:val="008D3845"/>
    <w:rsid w:val="008F4D60"/>
    <w:rsid w:val="00910CB9"/>
    <w:rsid w:val="00912AE3"/>
    <w:rsid w:val="009271BD"/>
    <w:rsid w:val="009354BD"/>
    <w:rsid w:val="009452DA"/>
    <w:rsid w:val="009571B0"/>
    <w:rsid w:val="00972016"/>
    <w:rsid w:val="00975D01"/>
    <w:rsid w:val="0098538A"/>
    <w:rsid w:val="009B473A"/>
    <w:rsid w:val="009B5F6D"/>
    <w:rsid w:val="009C7280"/>
    <w:rsid w:val="00A05DED"/>
    <w:rsid w:val="00A06C3B"/>
    <w:rsid w:val="00A132E9"/>
    <w:rsid w:val="00A13529"/>
    <w:rsid w:val="00A15F82"/>
    <w:rsid w:val="00A31259"/>
    <w:rsid w:val="00A50182"/>
    <w:rsid w:val="00A82315"/>
    <w:rsid w:val="00A96A9F"/>
    <w:rsid w:val="00AA0743"/>
    <w:rsid w:val="00AA3B34"/>
    <w:rsid w:val="00AC34B5"/>
    <w:rsid w:val="00AD0D11"/>
    <w:rsid w:val="00AD7B80"/>
    <w:rsid w:val="00B14DC6"/>
    <w:rsid w:val="00B16339"/>
    <w:rsid w:val="00B22BCB"/>
    <w:rsid w:val="00B320C2"/>
    <w:rsid w:val="00B33BC4"/>
    <w:rsid w:val="00B34519"/>
    <w:rsid w:val="00B63270"/>
    <w:rsid w:val="00B668C9"/>
    <w:rsid w:val="00B67ABA"/>
    <w:rsid w:val="00B778B9"/>
    <w:rsid w:val="00B877FD"/>
    <w:rsid w:val="00B936E1"/>
    <w:rsid w:val="00BA4087"/>
    <w:rsid w:val="00BB48AB"/>
    <w:rsid w:val="00BB7819"/>
    <w:rsid w:val="00BC08D9"/>
    <w:rsid w:val="00BC1063"/>
    <w:rsid w:val="00BD4F24"/>
    <w:rsid w:val="00BE400A"/>
    <w:rsid w:val="00C02753"/>
    <w:rsid w:val="00C07688"/>
    <w:rsid w:val="00C11105"/>
    <w:rsid w:val="00C22E57"/>
    <w:rsid w:val="00C252D6"/>
    <w:rsid w:val="00C25D3B"/>
    <w:rsid w:val="00C30831"/>
    <w:rsid w:val="00C36728"/>
    <w:rsid w:val="00C464C6"/>
    <w:rsid w:val="00C5103F"/>
    <w:rsid w:val="00C52D8E"/>
    <w:rsid w:val="00C543B7"/>
    <w:rsid w:val="00C73CCD"/>
    <w:rsid w:val="00C75759"/>
    <w:rsid w:val="00C75D93"/>
    <w:rsid w:val="00C82AA5"/>
    <w:rsid w:val="00C84DE1"/>
    <w:rsid w:val="00C90F4A"/>
    <w:rsid w:val="00C96D32"/>
    <w:rsid w:val="00CA66A7"/>
    <w:rsid w:val="00CC0878"/>
    <w:rsid w:val="00CC0B84"/>
    <w:rsid w:val="00CD071C"/>
    <w:rsid w:val="00CF2BE3"/>
    <w:rsid w:val="00D06C1B"/>
    <w:rsid w:val="00D2436A"/>
    <w:rsid w:val="00D26D4C"/>
    <w:rsid w:val="00D343B2"/>
    <w:rsid w:val="00D34946"/>
    <w:rsid w:val="00D473D9"/>
    <w:rsid w:val="00D5018D"/>
    <w:rsid w:val="00D60BAD"/>
    <w:rsid w:val="00D60BF4"/>
    <w:rsid w:val="00D700B6"/>
    <w:rsid w:val="00D85670"/>
    <w:rsid w:val="00D948C7"/>
    <w:rsid w:val="00DA3105"/>
    <w:rsid w:val="00DE2ABD"/>
    <w:rsid w:val="00DF36C0"/>
    <w:rsid w:val="00E1447A"/>
    <w:rsid w:val="00E21385"/>
    <w:rsid w:val="00E21718"/>
    <w:rsid w:val="00E42B36"/>
    <w:rsid w:val="00E5703D"/>
    <w:rsid w:val="00E93AF7"/>
    <w:rsid w:val="00EB6B58"/>
    <w:rsid w:val="00EC37DB"/>
    <w:rsid w:val="00EC786D"/>
    <w:rsid w:val="00ED52F0"/>
    <w:rsid w:val="00EF31DB"/>
    <w:rsid w:val="00F03BA9"/>
    <w:rsid w:val="00F100A3"/>
    <w:rsid w:val="00F11195"/>
    <w:rsid w:val="00F36B03"/>
    <w:rsid w:val="00F42796"/>
    <w:rsid w:val="00F4641E"/>
    <w:rsid w:val="00F601E7"/>
    <w:rsid w:val="00F60F4F"/>
    <w:rsid w:val="00F70435"/>
    <w:rsid w:val="00F73429"/>
    <w:rsid w:val="00F74CB3"/>
    <w:rsid w:val="00F91FA1"/>
    <w:rsid w:val="00FA30C4"/>
    <w:rsid w:val="00FC66AA"/>
    <w:rsid w:val="00FC77CA"/>
    <w:rsid w:val="00FF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00"/>
    </o:shapedefaults>
    <o:shapelayout v:ext="edit">
      <o:idmap v:ext="edit" data="2"/>
    </o:shapelayout>
  </w:shapeDefaults>
  <w:decimalSymbol w:val="."/>
  <w:listSeparator w:val=","/>
  <w14:docId w14:val="41484BD1"/>
  <w15:chartTrackingRefBased/>
  <w15:docId w15:val="{DA99C77D-D8DB-4128-878F-6E48677C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B34519"/>
    <w:pPr>
      <w:bidi w:val="0"/>
      <w:outlineLvl w:val="0"/>
    </w:pPr>
    <w:rPr>
      <w:rFonts w:ascii="Tahoma" w:hAnsi="Tahoma"/>
      <w:b/>
      <w:caps/>
      <w:spacing w:val="10"/>
      <w:sz w:val="96"/>
      <w:szCs w:val="20"/>
    </w:rPr>
  </w:style>
  <w:style w:type="paragraph" w:styleId="Heading2">
    <w:name w:val="heading 2"/>
    <w:basedOn w:val="Normal"/>
    <w:next w:val="Normal"/>
    <w:qFormat/>
    <w:rsid w:val="00B34519"/>
    <w:pPr>
      <w:bidi w:val="0"/>
      <w:outlineLvl w:val="1"/>
    </w:pPr>
    <w:rPr>
      <w:rFonts w:ascii="Tahoma" w:hAnsi="Tahoma"/>
      <w:cap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0D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540D1"/>
    <w:pPr>
      <w:tabs>
        <w:tab w:val="center" w:pos="4153"/>
        <w:tab w:val="right" w:pos="8306"/>
      </w:tabs>
    </w:pPr>
  </w:style>
  <w:style w:type="paragraph" w:customStyle="1" w:styleId="msoaccenttext8">
    <w:name w:val="msoaccenttext8"/>
    <w:rsid w:val="00333815"/>
    <w:rPr>
      <w:rFonts w:ascii="Gill Sans MT" w:hAnsi="Gill Sans MT"/>
      <w:color w:val="000000"/>
      <w:kern w:val="28"/>
      <w:sz w:val="28"/>
      <w:szCs w:val="28"/>
    </w:rPr>
  </w:style>
  <w:style w:type="character" w:styleId="PageNumber">
    <w:name w:val="page number"/>
    <w:basedOn w:val="DefaultParagraphFont"/>
    <w:rsid w:val="0082789B"/>
  </w:style>
  <w:style w:type="character" w:styleId="Hyperlink">
    <w:name w:val="Hyperlink"/>
    <w:rsid w:val="00A31259"/>
    <w:rPr>
      <w:color w:val="0000FF"/>
      <w:u w:val="single"/>
    </w:rPr>
  </w:style>
  <w:style w:type="table" w:styleId="TableGrid">
    <w:name w:val="Table Grid"/>
    <w:basedOn w:val="TableNormal"/>
    <w:rsid w:val="00131BA9"/>
    <w:pPr>
      <w:widowControl w:val="0"/>
      <w:jc w:val="both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5A01AF"/>
    <w:rPr>
      <w:b/>
      <w:bCs/>
    </w:rPr>
  </w:style>
  <w:style w:type="paragraph" w:styleId="NoSpacing">
    <w:name w:val="No Spacing"/>
    <w:link w:val="NoSpacingChar"/>
    <w:uiPriority w:val="1"/>
    <w:qFormat/>
    <w:rsid w:val="002069B5"/>
    <w:pPr>
      <w:bidi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648FF"/>
    <w:pPr>
      <w:bidi w:val="0"/>
      <w:ind w:left="720"/>
      <w:contextualSpacing/>
    </w:pPr>
    <w:rPr>
      <w:rFonts w:eastAsia="Calibri"/>
    </w:rPr>
  </w:style>
  <w:style w:type="character" w:styleId="CommentReference">
    <w:name w:val="annotation reference"/>
    <w:rsid w:val="00603CE5"/>
    <w:rPr>
      <w:sz w:val="16"/>
      <w:szCs w:val="16"/>
    </w:rPr>
  </w:style>
  <w:style w:type="paragraph" w:styleId="CommentText">
    <w:name w:val="annotation text"/>
    <w:basedOn w:val="Normal"/>
    <w:link w:val="CommentTextChar"/>
    <w:rsid w:val="00603C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03CE5"/>
  </w:style>
  <w:style w:type="paragraph" w:styleId="CommentSubject">
    <w:name w:val="annotation subject"/>
    <w:basedOn w:val="CommentText"/>
    <w:next w:val="CommentText"/>
    <w:link w:val="CommentSubjectChar"/>
    <w:rsid w:val="00603CE5"/>
    <w:rPr>
      <w:b/>
      <w:bCs/>
    </w:rPr>
  </w:style>
  <w:style w:type="character" w:customStyle="1" w:styleId="CommentSubjectChar">
    <w:name w:val="Comment Subject Char"/>
    <w:link w:val="CommentSubject"/>
    <w:rsid w:val="00603CE5"/>
    <w:rPr>
      <w:b/>
      <w:bCs/>
    </w:rPr>
  </w:style>
  <w:style w:type="paragraph" w:styleId="BalloonText">
    <w:name w:val="Balloon Text"/>
    <w:basedOn w:val="Normal"/>
    <w:link w:val="BalloonTextChar"/>
    <w:rsid w:val="00603C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03CE5"/>
    <w:rPr>
      <w:rFonts w:ascii="Segoe UI" w:hAnsi="Segoe UI" w:cs="Segoe UI"/>
      <w:sz w:val="18"/>
      <w:szCs w:val="18"/>
    </w:rPr>
  </w:style>
  <w:style w:type="character" w:customStyle="1" w:styleId="gmail-im">
    <w:name w:val="gmail-im"/>
    <w:basedOn w:val="DefaultParagraphFont"/>
    <w:rsid w:val="00072345"/>
  </w:style>
  <w:style w:type="character" w:customStyle="1" w:styleId="NoSpacingChar">
    <w:name w:val="No Spacing Char"/>
    <w:link w:val="NoSpacing"/>
    <w:uiPriority w:val="1"/>
    <w:locked/>
    <w:rsid w:val="00167764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5A1B2D"/>
    <w:pPr>
      <w:bidi w:val="0"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52D8E"/>
    <w:pPr>
      <w:widowControl w:val="0"/>
      <w:autoSpaceDE w:val="0"/>
      <w:autoSpaceDN w:val="0"/>
      <w:bidi w:val="0"/>
      <w:spacing w:before="28" w:line="252" w:lineRule="exact"/>
      <w:ind w:left="294"/>
      <w:jc w:val="center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rsid w:val="00546EE9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gypttoplight.net" TargetMode="External"/><Relationship Id="rId1" Type="http://schemas.openxmlformats.org/officeDocument/2006/relationships/hyperlink" Target="mailto:info@egypttoplight.n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My%20Documents\My%20Received%20Files\GT%20Word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E999B2-FCB4-481E-BB9E-33ABCC96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GT Word Form.dot</Template>
  <TotalTime>56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 Days 09 Nights CAI –Alex –Lxr-Asw</vt:lpstr>
    </vt:vector>
  </TitlesOfParts>
  <Company>Hermes</Company>
  <LinksUpToDate>false</LinksUpToDate>
  <CharactersWithSpaces>856</CharactersWithSpaces>
  <SharedDoc>false</SharedDoc>
  <HLinks>
    <vt:vector size="12" baseType="variant">
      <vt:variant>
        <vt:i4>4784137</vt:i4>
      </vt:variant>
      <vt:variant>
        <vt:i4>3</vt:i4>
      </vt:variant>
      <vt:variant>
        <vt:i4>0</vt:i4>
      </vt:variant>
      <vt:variant>
        <vt:i4>5</vt:i4>
      </vt:variant>
      <vt:variant>
        <vt:lpwstr>http://www.egypttoplight.net/</vt:lpwstr>
      </vt:variant>
      <vt:variant>
        <vt:lpwstr/>
      </vt:variant>
      <vt:variant>
        <vt:i4>7602269</vt:i4>
      </vt:variant>
      <vt:variant>
        <vt:i4>0</vt:i4>
      </vt:variant>
      <vt:variant>
        <vt:i4>0</vt:i4>
      </vt:variant>
      <vt:variant>
        <vt:i4>5</vt:i4>
      </vt:variant>
      <vt:variant>
        <vt:lpwstr>mailto:info@egypttoplight.net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Guarantee Letter</dc:title>
  <dc:subject/>
  <dc:creator>User</dc:creator>
  <cp:keywords/>
  <dc:description/>
  <cp:lastModifiedBy>Seif Omar</cp:lastModifiedBy>
  <cp:revision>19</cp:revision>
  <cp:lastPrinted>2024-07-28T14:05:00Z</cp:lastPrinted>
  <dcterms:created xsi:type="dcterms:W3CDTF">2024-07-29T10:35:00Z</dcterms:created>
  <dcterms:modified xsi:type="dcterms:W3CDTF">2026-07-08T11:02:00Z</dcterms:modified>
</cp:coreProperties>
</file>